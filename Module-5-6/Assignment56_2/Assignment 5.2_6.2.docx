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A4CD2C" w14:textId="27A584D9" w:rsidR="00B54BB0" w:rsidRDefault="00000A66" w:rsidP="00000A66">
      <w:pPr>
        <w:pStyle w:val="Heading1"/>
        <w:jc w:val="center"/>
      </w:pPr>
      <w:r>
        <w:t xml:space="preserve">Assignment </w:t>
      </w:r>
      <w:r w:rsidR="00581099">
        <w:t>5.2/6.2</w:t>
      </w:r>
    </w:p>
    <w:p w14:paraId="7B5FCF79" w14:textId="77777777" w:rsidR="00000A66" w:rsidRDefault="007E5089" w:rsidP="008527FA">
      <w:pPr>
        <w:jc w:val="center"/>
      </w:pPr>
      <w:hyperlink r:id="rId6" w:history="1">
        <w:r>
          <w:rPr>
            <w:rStyle w:val="Hyperlink"/>
          </w:rPr>
          <w:t>Robert Breutzmann's CSD430 GitHub</w:t>
        </w:r>
      </w:hyperlink>
    </w:p>
    <w:p w14:paraId="25A74188" w14:textId="1075923F" w:rsidR="008527FA" w:rsidRDefault="00581099" w:rsidP="00C35456">
      <w:r>
        <w:rPr>
          <w:noProof/>
        </w:rPr>
        <w:drawing>
          <wp:inline distT="0" distB="0" distL="0" distR="0" wp14:anchorId="3FE36235" wp14:editId="734EEADF">
            <wp:extent cx="5943600" cy="3258185"/>
            <wp:effectExtent l="0" t="0" r="0" b="5715"/>
            <wp:docPr id="65159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90397" name="Picture 651590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0BBE" w14:textId="77777777" w:rsidR="00581099" w:rsidRDefault="00581099" w:rsidP="00C35456"/>
    <w:p w14:paraId="5727AFF3" w14:textId="38F95390" w:rsidR="00581099" w:rsidRDefault="00581099" w:rsidP="00C35456">
      <w:r>
        <w:t>Database Created Log (MySQL Workbench)</w:t>
      </w:r>
    </w:p>
    <w:p w14:paraId="4D9B8EB8" w14:textId="63BF0AC6" w:rsidR="00581099" w:rsidRDefault="00581099">
      <w:r>
        <w:br w:type="page"/>
      </w:r>
    </w:p>
    <w:p w14:paraId="330D3748" w14:textId="6C4591E8" w:rsidR="00581099" w:rsidRDefault="00581099" w:rsidP="00C35456">
      <w:r>
        <w:rPr>
          <w:noProof/>
        </w:rPr>
        <w:lastRenderedPageBreak/>
        <w:drawing>
          <wp:inline distT="0" distB="0" distL="0" distR="0" wp14:anchorId="43FB627F" wp14:editId="4E9B145C">
            <wp:extent cx="5943600" cy="6542405"/>
            <wp:effectExtent l="0" t="0" r="0" b="0"/>
            <wp:docPr id="2082377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7196" name="Picture 20823771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A6E3" w14:textId="77777777" w:rsidR="00581099" w:rsidRDefault="00581099" w:rsidP="00C35456"/>
    <w:p w14:paraId="766B681C" w14:textId="7C0A0154" w:rsidR="00581099" w:rsidRDefault="00581099" w:rsidP="00C35456">
      <w:r>
        <w:t>Result from Query</w:t>
      </w:r>
    </w:p>
    <w:p w14:paraId="45836943" w14:textId="7A2B89B5" w:rsidR="00581099" w:rsidRPr="00000A66" w:rsidRDefault="00581099" w:rsidP="00C35456">
      <w:r>
        <w:t xml:space="preserve">SELECT * FROM </w:t>
      </w:r>
      <w:proofErr w:type="spellStart"/>
      <w:r>
        <w:t>rBreutzmannStatesdata</w:t>
      </w:r>
      <w:proofErr w:type="spellEnd"/>
    </w:p>
    <w:sectPr w:rsidR="00581099" w:rsidRPr="00000A66" w:rsidSect="008527F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C90CBE" w14:textId="77777777" w:rsidR="00601967" w:rsidRDefault="00601967" w:rsidP="00000A66">
      <w:pPr>
        <w:spacing w:after="0" w:line="240" w:lineRule="auto"/>
      </w:pPr>
      <w:r>
        <w:separator/>
      </w:r>
    </w:p>
  </w:endnote>
  <w:endnote w:type="continuationSeparator" w:id="0">
    <w:p w14:paraId="103A3394" w14:textId="77777777" w:rsidR="00601967" w:rsidRDefault="00601967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3B2E75" w14:textId="77777777" w:rsidR="00601967" w:rsidRDefault="00601967" w:rsidP="00000A66">
      <w:pPr>
        <w:spacing w:after="0" w:line="240" w:lineRule="auto"/>
      </w:pPr>
      <w:r>
        <w:separator/>
      </w:r>
    </w:p>
  </w:footnote>
  <w:footnote w:type="continuationSeparator" w:id="0">
    <w:p w14:paraId="43FABDB9" w14:textId="77777777" w:rsidR="00601967" w:rsidRDefault="00601967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0F62AFE4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8028023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170DFF78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F0E6A59" w14:textId="77777777" w:rsidR="008527FA" w:rsidRDefault="00000A66" w:rsidP="008527FA">
    <w:pPr>
      <w:pStyle w:val="Header"/>
      <w:ind w:firstLine="360"/>
    </w:pPr>
    <w:r>
      <w:t>Breutzmann</w:t>
    </w:r>
  </w:p>
  <w:p w14:paraId="3712A44F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FE67A5" w14:textId="77777777" w:rsidR="008527FA" w:rsidRDefault="008527FA" w:rsidP="008527FA">
    <w:pPr>
      <w:pStyle w:val="Header"/>
    </w:pPr>
    <w:r>
      <w:t>Breutzmann, Robert</w:t>
    </w:r>
  </w:p>
  <w:p w14:paraId="0CDB20F4" w14:textId="77777777" w:rsidR="007E5089" w:rsidRDefault="008527FA" w:rsidP="008527FA">
    <w:pPr>
      <w:pStyle w:val="Header"/>
    </w:pPr>
    <w:r>
      <w:t>CSD 4</w:t>
    </w:r>
    <w:r w:rsidR="007E5089">
      <w:t>3</w:t>
    </w:r>
    <w:r w:rsidR="005A2C63">
      <w:t>0</w:t>
    </w:r>
    <w:r>
      <w:t xml:space="preserve"> – </w:t>
    </w:r>
    <w:proofErr w:type="gramStart"/>
    <w:r w:rsidR="007E5089">
      <w:t>Server Side</w:t>
    </w:r>
    <w:proofErr w:type="gramEnd"/>
    <w:r w:rsidR="007E5089">
      <w:t xml:space="preserve"> Development</w:t>
    </w:r>
  </w:p>
  <w:p w14:paraId="4D8BD56E" w14:textId="77777777" w:rsidR="006240ED" w:rsidRDefault="008527FA">
    <w:pPr>
      <w:pStyle w:val="Header"/>
    </w:pPr>
    <w:r>
      <w:t xml:space="preserve">Due Date: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99"/>
    <w:rsid w:val="00000A66"/>
    <w:rsid w:val="00142DF8"/>
    <w:rsid w:val="00163E06"/>
    <w:rsid w:val="002422BA"/>
    <w:rsid w:val="00423563"/>
    <w:rsid w:val="00573343"/>
    <w:rsid w:val="00581099"/>
    <w:rsid w:val="005A2C63"/>
    <w:rsid w:val="00601967"/>
    <w:rsid w:val="006240ED"/>
    <w:rsid w:val="00692EEB"/>
    <w:rsid w:val="007E5089"/>
    <w:rsid w:val="00815516"/>
    <w:rsid w:val="008527FA"/>
    <w:rsid w:val="008C2583"/>
    <w:rsid w:val="008C5B28"/>
    <w:rsid w:val="00927BD1"/>
    <w:rsid w:val="009541C9"/>
    <w:rsid w:val="009B4058"/>
    <w:rsid w:val="009E762A"/>
    <w:rsid w:val="00A30DF6"/>
    <w:rsid w:val="00B07540"/>
    <w:rsid w:val="00B54BB0"/>
    <w:rsid w:val="00B76BB8"/>
    <w:rsid w:val="00C35456"/>
    <w:rsid w:val="00C8423B"/>
    <w:rsid w:val="00CF6A09"/>
    <w:rsid w:val="00D928D8"/>
    <w:rsid w:val="00E042DE"/>
    <w:rsid w:val="00E26D82"/>
    <w:rsid w:val="00E42484"/>
    <w:rsid w:val="00E4617B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CB8DF"/>
  <w15:chartTrackingRefBased/>
  <w15:docId w15:val="{2EA25ACE-EDCE-5B42-AACF-51290B31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3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3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430 Assignment Template.dotx</Template>
  <TotalTime>4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2026-06-28T02:04:00Z</dcterms:created>
  <dcterms:modified xsi:type="dcterms:W3CDTF">2026-06-28T02:08:00Z</dcterms:modified>
</cp:coreProperties>
</file>