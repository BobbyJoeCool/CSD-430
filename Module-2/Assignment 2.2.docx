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EF929" w14:textId="728B7EB7" w:rsidR="00B54BB0" w:rsidRDefault="00000A66" w:rsidP="00000A66">
      <w:pPr>
        <w:pStyle w:val="Heading1"/>
        <w:jc w:val="center"/>
      </w:pPr>
      <w:r>
        <w:t xml:space="preserve">Assignment </w:t>
      </w:r>
      <w:r w:rsidR="00832643">
        <w:t>2.2</w:t>
      </w:r>
    </w:p>
    <w:p w14:paraId="04D97B9B" w14:textId="77777777" w:rsidR="00000A66" w:rsidRDefault="007E5089" w:rsidP="008527FA">
      <w:pPr>
        <w:jc w:val="center"/>
      </w:pPr>
      <w:hyperlink r:id="rId6" w:history="1">
        <w:r>
          <w:rPr>
            <w:rStyle w:val="Hyperlink"/>
          </w:rPr>
          <w:t>Robert Breutzmann's CSD430 GitHub</w:t>
        </w:r>
      </w:hyperlink>
    </w:p>
    <w:p w14:paraId="62DAFE3E" w14:textId="77777777" w:rsidR="00832643" w:rsidRDefault="00681BD2" w:rsidP="00681BD2">
      <w:pPr>
        <w:jc w:val="center"/>
      </w:pPr>
      <w:r>
        <w:rPr>
          <w:noProof/>
        </w:rPr>
        <w:drawing>
          <wp:inline distT="0" distB="0" distL="0" distR="0" wp14:anchorId="3285E3A3" wp14:editId="35F7BEC0">
            <wp:extent cx="5676900" cy="5600700"/>
            <wp:effectExtent l="0" t="0" r="0" b="0"/>
            <wp:docPr id="48311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15231" name="Picture 4831152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AE65" w14:textId="6C891AEE" w:rsidR="008527FA" w:rsidRPr="00000A66" w:rsidRDefault="00681BD2" w:rsidP="00681BD2">
      <w:pPr>
        <w:jc w:val="center"/>
      </w:pPr>
      <w:r>
        <w:rPr>
          <w:noProof/>
        </w:rPr>
        <w:lastRenderedPageBreak/>
        <w:drawing>
          <wp:inline distT="0" distB="0" distL="0" distR="0" wp14:anchorId="2C9B6693" wp14:editId="60BAF323">
            <wp:extent cx="5384800" cy="1727200"/>
            <wp:effectExtent l="0" t="0" r="0" b="0"/>
            <wp:docPr id="109442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254" name="Picture 109442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607F13" wp14:editId="06B6A66A">
            <wp:extent cx="5308600" cy="5499100"/>
            <wp:effectExtent l="0" t="0" r="0" b="0"/>
            <wp:docPr id="470561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6180" name="Picture 470561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D6C44E" wp14:editId="35465097">
            <wp:extent cx="5232400" cy="762000"/>
            <wp:effectExtent l="0" t="0" r="0" b="0"/>
            <wp:docPr id="1317778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78099" name="Picture 13177780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7FA" w:rsidRPr="00000A66" w:rsidSect="008527F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55CFD" w14:textId="77777777" w:rsidR="00674D83" w:rsidRDefault="00674D83" w:rsidP="00000A66">
      <w:pPr>
        <w:spacing w:after="0" w:line="240" w:lineRule="auto"/>
      </w:pPr>
      <w:r>
        <w:separator/>
      </w:r>
    </w:p>
  </w:endnote>
  <w:endnote w:type="continuationSeparator" w:id="0">
    <w:p w14:paraId="511A8E7D" w14:textId="77777777" w:rsidR="00674D83" w:rsidRDefault="00674D83" w:rsidP="0000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D478B" w14:textId="77777777" w:rsidR="0085508B" w:rsidRDefault="008550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B9F75" w14:textId="77777777" w:rsidR="0085508B" w:rsidRDefault="008550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91656" w14:textId="77777777" w:rsidR="0085508B" w:rsidRDefault="008550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1BD98" w14:textId="77777777" w:rsidR="00674D83" w:rsidRDefault="00674D83" w:rsidP="00000A66">
      <w:pPr>
        <w:spacing w:after="0" w:line="240" w:lineRule="auto"/>
      </w:pPr>
      <w:r>
        <w:separator/>
      </w:r>
    </w:p>
  </w:footnote>
  <w:footnote w:type="continuationSeparator" w:id="0">
    <w:p w14:paraId="4AC18E98" w14:textId="77777777" w:rsidR="00674D83" w:rsidRDefault="00674D83" w:rsidP="0000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06126889"/>
      <w:docPartObj>
        <w:docPartGallery w:val="Page Numbers (Top of Page)"/>
        <w:docPartUnique/>
      </w:docPartObj>
    </w:sdtPr>
    <w:sdtContent>
      <w:p w14:paraId="397018B9" w14:textId="77777777" w:rsidR="008527FA" w:rsidRDefault="008527FA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C713CF6" w14:textId="77777777" w:rsidR="008527FA" w:rsidRDefault="008527FA" w:rsidP="008527FA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88011376"/>
      <w:docPartObj>
        <w:docPartGallery w:val="Page Numbers (Top of Page)"/>
        <w:docPartUnique/>
      </w:docPartObj>
    </w:sdtPr>
    <w:sdtContent>
      <w:p w14:paraId="0D6E91DB" w14:textId="77777777" w:rsidR="008527FA" w:rsidRDefault="008527FA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5DE2CB6" w14:textId="77777777" w:rsidR="008527FA" w:rsidRDefault="00000A66" w:rsidP="008527FA">
    <w:pPr>
      <w:pStyle w:val="Header"/>
      <w:ind w:firstLine="360"/>
    </w:pPr>
    <w:r>
      <w:t>Breutzmann</w:t>
    </w:r>
  </w:p>
  <w:p w14:paraId="17663E20" w14:textId="77777777" w:rsidR="00000A66" w:rsidRDefault="00000A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BFF62" w14:textId="77777777" w:rsidR="008527FA" w:rsidRDefault="008527FA" w:rsidP="008527FA">
    <w:pPr>
      <w:pStyle w:val="Header"/>
    </w:pPr>
    <w:r>
      <w:t>Breutzmann, Robert</w:t>
    </w:r>
  </w:p>
  <w:p w14:paraId="77E10BD8" w14:textId="77777777" w:rsidR="007E5089" w:rsidRDefault="008527FA" w:rsidP="008527FA">
    <w:pPr>
      <w:pStyle w:val="Header"/>
    </w:pPr>
    <w:r>
      <w:t>CSD 4</w:t>
    </w:r>
    <w:r w:rsidR="007E5089">
      <w:t>3</w:t>
    </w:r>
    <w:r w:rsidR="005A2C63">
      <w:t>0</w:t>
    </w:r>
    <w:r>
      <w:t xml:space="preserve"> – </w:t>
    </w:r>
    <w:proofErr w:type="gramStart"/>
    <w:r w:rsidR="007E5089">
      <w:t>Server Side</w:t>
    </w:r>
    <w:proofErr w:type="gramEnd"/>
    <w:r w:rsidR="007E5089">
      <w:t xml:space="preserve"> Development</w:t>
    </w:r>
  </w:p>
  <w:p w14:paraId="0F9054FC" w14:textId="32B5751F" w:rsidR="006240ED" w:rsidRDefault="008527FA">
    <w:pPr>
      <w:pStyle w:val="Header"/>
    </w:pPr>
    <w:r>
      <w:t xml:space="preserve">Due Date: </w:t>
    </w:r>
    <w:r w:rsidR="0085508B">
      <w:t>June 14</w:t>
    </w:r>
    <w:r w:rsidR="0085508B" w:rsidRPr="0085508B">
      <w:rPr>
        <w:vertAlign w:val="superscript"/>
      </w:rPr>
      <w:t>th</w:t>
    </w:r>
    <w:r w:rsidR="0085508B">
      <w:t xml:space="preserve">, </w:t>
    </w:r>
    <w:r w:rsidR="0085508B">
      <w:t>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BD2"/>
    <w:rsid w:val="00000A66"/>
    <w:rsid w:val="00142DF8"/>
    <w:rsid w:val="00163E06"/>
    <w:rsid w:val="002422BA"/>
    <w:rsid w:val="00423563"/>
    <w:rsid w:val="00573343"/>
    <w:rsid w:val="005A2C63"/>
    <w:rsid w:val="006240ED"/>
    <w:rsid w:val="00674D83"/>
    <w:rsid w:val="00681BD2"/>
    <w:rsid w:val="00692EEB"/>
    <w:rsid w:val="007E5089"/>
    <w:rsid w:val="00832643"/>
    <w:rsid w:val="008527FA"/>
    <w:rsid w:val="0085508B"/>
    <w:rsid w:val="008C2583"/>
    <w:rsid w:val="008C5B28"/>
    <w:rsid w:val="00927BD1"/>
    <w:rsid w:val="009541C9"/>
    <w:rsid w:val="00966451"/>
    <w:rsid w:val="009B4058"/>
    <w:rsid w:val="009E762A"/>
    <w:rsid w:val="00A30DF6"/>
    <w:rsid w:val="00B07540"/>
    <w:rsid w:val="00B54BB0"/>
    <w:rsid w:val="00B76BB8"/>
    <w:rsid w:val="00C35456"/>
    <w:rsid w:val="00C8423B"/>
    <w:rsid w:val="00CF6A09"/>
    <w:rsid w:val="00D928D8"/>
    <w:rsid w:val="00E042DE"/>
    <w:rsid w:val="00E26D82"/>
    <w:rsid w:val="00E42484"/>
    <w:rsid w:val="00E4617B"/>
    <w:rsid w:val="00F3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CBB599"/>
  <w15:chartTrackingRefBased/>
  <w15:docId w15:val="{7CA60E87-519E-7046-AE1B-8466F52A1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A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A66"/>
  </w:style>
  <w:style w:type="paragraph" w:styleId="Footer">
    <w:name w:val="footer"/>
    <w:basedOn w:val="Normal"/>
    <w:link w:val="Foot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A66"/>
  </w:style>
  <w:style w:type="character" w:styleId="Hyperlink">
    <w:name w:val="Hyperlink"/>
    <w:basedOn w:val="DefaultParagraphFont"/>
    <w:uiPriority w:val="99"/>
    <w:unhideWhenUsed/>
    <w:rsid w:val="008527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7FA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8527FA"/>
  </w:style>
  <w:style w:type="character" w:styleId="FollowedHyperlink">
    <w:name w:val="FollowedHyperlink"/>
    <w:basedOn w:val="DefaultParagraphFont"/>
    <w:uiPriority w:val="99"/>
    <w:semiHidden/>
    <w:unhideWhenUsed/>
    <w:rsid w:val="00692EE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hyperlink" Target="https://github.com/BobbyJoeCool/CSD-430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CSD%20430%20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CSD 430 Assignment Template.dotx</Template>
  <TotalTime>1</TotalTime>
  <Pages>2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3</cp:revision>
  <dcterms:created xsi:type="dcterms:W3CDTF">2026-06-13T19:02:00Z</dcterms:created>
  <dcterms:modified xsi:type="dcterms:W3CDTF">2026-06-13T19:04:00Z</dcterms:modified>
</cp:coreProperties>
</file>