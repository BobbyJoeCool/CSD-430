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AC81" w14:textId="2887CFB6" w:rsidR="00DB7333" w:rsidRPr="00057476" w:rsidRDefault="00DB7333" w:rsidP="00057476">
      <w:pPr>
        <w:pStyle w:val="Heading1"/>
        <w:jc w:val="center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Module </w:t>
      </w:r>
      <w:r w:rsidR="009454CB">
        <w:rPr>
          <w:rStyle w:val="Emphasis"/>
          <w:i w:val="0"/>
          <w:iCs w:val="0"/>
        </w:rPr>
        <w:t>1</w:t>
      </w:r>
      <w:r>
        <w:rPr>
          <w:rStyle w:val="Emphasis"/>
          <w:i w:val="0"/>
          <w:iCs w:val="0"/>
        </w:rPr>
        <w:t xml:space="preserve"> Discussion</w:t>
      </w:r>
      <w:r w:rsidR="009454CB">
        <w:rPr>
          <w:rStyle w:val="Emphasis"/>
          <w:i w:val="0"/>
          <w:iCs w:val="0"/>
        </w:rPr>
        <w:t xml:space="preserve"> - Introduction</w:t>
      </w:r>
    </w:p>
    <w:p w14:paraId="56723FD7" w14:textId="77777777" w:rsidR="00243DA4" w:rsidRDefault="00243DA4" w:rsidP="00243DA4">
      <w:pPr>
        <w:pStyle w:val="NormalWeb"/>
        <w:spacing w:before="0" w:beforeAutospacing="0" w:after="0" w:afterAutospacing="0"/>
        <w:rPr>
          <w:rFonts w:ascii="inherit" w:hAnsi="inherit"/>
        </w:rPr>
      </w:pPr>
      <w:r>
        <w:rPr>
          <w:rFonts w:ascii="inherit" w:hAnsi="inherit"/>
        </w:rPr>
        <w:t>Hello there!</w:t>
      </w:r>
    </w:p>
    <w:p w14:paraId="7807F265" w14:textId="77777777" w:rsidR="00243DA4" w:rsidRDefault="00243DA4" w:rsidP="00243DA4">
      <w:pPr>
        <w:pStyle w:val="NormalWeb"/>
        <w:spacing w:before="0" w:beforeAutospacing="0" w:after="0" w:afterAutospacing="0"/>
        <w:rPr>
          <w:rFonts w:ascii="inherit" w:hAnsi="inherit"/>
        </w:rPr>
      </w:pPr>
    </w:p>
    <w:p w14:paraId="63EAFDFB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 xml:space="preserve">I think by now most of us know each other </w:t>
      </w:r>
      <w:proofErr w:type="gramStart"/>
      <w:r>
        <w:rPr>
          <w:rFonts w:ascii="inherit" w:hAnsi="inherit"/>
        </w:rPr>
        <w:t>pretty well</w:t>
      </w:r>
      <w:proofErr w:type="gramEnd"/>
      <w:r>
        <w:rPr>
          <w:rFonts w:ascii="inherit" w:hAnsi="inherit"/>
        </w:rPr>
        <w:t>, but here’s the introduction again for any newcomers to the class (by perusing the class list, there is at least one name I don’t recognize).</w:t>
      </w:r>
    </w:p>
    <w:p w14:paraId="491E7899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31056D6F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My name is Robert Breutzmann. I am 40, married, and have 2 kids, ages 9 and 7. I live in a small town in northeastern Iowa called Tripoli (pronounced Tri-POH-</w:t>
      </w:r>
      <w:proofErr w:type="spellStart"/>
      <w:r>
        <w:rPr>
          <w:rFonts w:ascii="inherit" w:hAnsi="inherit"/>
        </w:rPr>
        <w:t>lah</w:t>
      </w:r>
      <w:proofErr w:type="spellEnd"/>
      <w:r>
        <w:rPr>
          <w:rFonts w:ascii="inherit" w:hAnsi="inherit"/>
        </w:rPr>
        <w:t>, because the Germans who settled this town decided to be difficult…). I work for Target Distribution in Cedar Falls, and Target is kind enough to pay for my schooling through Guild Education (like several others here, I believe); otherwise, I probably would not be able to afford higher education.</w:t>
      </w:r>
    </w:p>
    <w:p w14:paraId="38440BB9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25828E3A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I come from a lineage of Computer Science and Mathematics “nerds.” My father was the department chair of the Math-Computer Science-Physics department at Wartburg College before he retired. He has a PhD in Mathematics and a master’s in computer science, and he has taught both. My mother was the Database Manager for the same college for several decades and is well-versed in SQL. You could say it runs in my blood. Lol. Also, I have resources to turn to when I don’t understand concepts.</w:t>
      </w:r>
    </w:p>
    <w:p w14:paraId="1C970EA1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6A18FBDF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In my free time (what is that?), I volunteer as a head coach for my sons’ flag football and baseball teams (baseball season has just started!), do home improvement projects around the house for my wife (as a good husband does), and write bits of code for various side projects as I attempt to build a portfolio that might (hopefully) help me get hired after graduation. I am also an avid world-builder for a D&amp;D game I run with a group of friends, and I am writing a novel set in that world. The world is built from scratch, including a world map, pantheon, calendar, nations, and everything else, borrowing only the races and elements from the D&amp;D world necessary for character creation (this is my passion). I am developing some add-on modules for Obsidian, my note-taking app, to assist me with my world-building, and have built a Foundry VTT module using coding skills to create a custom dice-rolling app. I’ve also been collaborating with a few people on building a mobile/web app for keeping track of a character sheet for players. </w:t>
      </w:r>
    </w:p>
    <w:p w14:paraId="5B837B7E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5E2576AD" w14:textId="77777777" w:rsidR="00243DA4" w:rsidRDefault="00243DA4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One more thing, I have been using Coddy, the free version of the app, to learn the syntax of other languages. I have marked JavaScript/TypeScript, C++, C#, and C (C is horrible…) as mostly completed. I’ve worked a little on PHP and GO. I’ve also used it to take the HTML/CSS training we learned in CSD 340 a bit further, as there is a lot more about mobile design principles they cover. I’ve also been teaching myself Node.js and React while working on mobile apps in collaboration with others.</w:t>
      </w:r>
    </w:p>
    <w:p w14:paraId="34713895" w14:textId="77777777" w:rsidR="0033157E" w:rsidRDefault="0033157E" w:rsidP="00243DA4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</w:p>
    <w:p w14:paraId="6CFB6AB2" w14:textId="3A4D185E" w:rsidR="009604E2" w:rsidRPr="0033157E" w:rsidRDefault="00243DA4" w:rsidP="0033157E">
      <w:pPr>
        <w:pStyle w:val="NormalWeb"/>
        <w:spacing w:before="0" w:beforeAutospacing="0" w:after="0" w:afterAutospacing="0"/>
        <w:jc w:val="both"/>
        <w:rPr>
          <w:rFonts w:ascii="inherit" w:hAnsi="inherit"/>
        </w:rPr>
      </w:pPr>
      <w:r>
        <w:rPr>
          <w:rFonts w:ascii="inherit" w:hAnsi="inherit"/>
        </w:rPr>
        <w:t>I look forward to this term with everyone!</w:t>
      </w:r>
    </w:p>
    <w:sectPr w:rsidR="009604E2" w:rsidRPr="0033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E43"/>
    <w:multiLevelType w:val="multilevel"/>
    <w:tmpl w:val="68E4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9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CB"/>
    <w:rsid w:val="00057476"/>
    <w:rsid w:val="000720F1"/>
    <w:rsid w:val="00142DF8"/>
    <w:rsid w:val="002422BA"/>
    <w:rsid w:val="00243DA4"/>
    <w:rsid w:val="002B7788"/>
    <w:rsid w:val="0033157E"/>
    <w:rsid w:val="00423563"/>
    <w:rsid w:val="004B7BB3"/>
    <w:rsid w:val="007F564A"/>
    <w:rsid w:val="00927BD1"/>
    <w:rsid w:val="009454CB"/>
    <w:rsid w:val="009541C9"/>
    <w:rsid w:val="009604E2"/>
    <w:rsid w:val="009F710E"/>
    <w:rsid w:val="00A01C12"/>
    <w:rsid w:val="00A30DF6"/>
    <w:rsid w:val="00B07540"/>
    <w:rsid w:val="00B54BB0"/>
    <w:rsid w:val="00B76BB8"/>
    <w:rsid w:val="00C8423B"/>
    <w:rsid w:val="00CD7773"/>
    <w:rsid w:val="00CF6A09"/>
    <w:rsid w:val="00DB7333"/>
    <w:rsid w:val="00E042DE"/>
    <w:rsid w:val="00E4617B"/>
    <w:rsid w:val="00E86176"/>
    <w:rsid w:val="00FA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B06F9"/>
  <w15:chartTrackingRefBased/>
  <w15:docId w15:val="{4FBE161E-59CC-934D-A228-A3C57A5C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3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B7333"/>
    <w:rPr>
      <w:i/>
      <w:iCs/>
    </w:rPr>
  </w:style>
  <w:style w:type="paragraph" w:styleId="NormalWeb">
    <w:name w:val="Normal (Web)"/>
    <w:basedOn w:val="Normal"/>
    <w:uiPriority w:val="99"/>
    <w:unhideWhenUsed/>
    <w:rsid w:val="0024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-340%20Discussion%20Boa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CSD-340 Discussion Board Template.dotx</Template>
  <TotalTime>7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5</cp:revision>
  <dcterms:created xsi:type="dcterms:W3CDTF">2026-05-31T20:24:00Z</dcterms:created>
  <dcterms:modified xsi:type="dcterms:W3CDTF">2026-05-31T20:32:00Z</dcterms:modified>
</cp:coreProperties>
</file>